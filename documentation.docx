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4B36C" w14:textId="4B8415D0" w:rsidR="00E136BC" w:rsidRDefault="00E136BC">
      <w:pPr>
        <w:pStyle w:val="Sansinterligne"/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</w:pPr>
      <w:proofErr w:type="spellStart"/>
      <w: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t>DEscri</w:t>
      </w:r>
      <w:proofErr w:type="spellEnd"/>
    </w:p>
    <w:sdt>
      <w:sdtP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id w:val="166912602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14:paraId="76C158CF" w14:textId="30AC25D9" w:rsidR="0055467A" w:rsidRDefault="0055467A">
          <w:pPr>
            <w:pStyle w:val="Sansinterligne"/>
            <w:rPr>
              <w:sz w:val="2"/>
            </w:rPr>
          </w:pPr>
        </w:p>
        <w:p w14:paraId="7278FA07" w14:textId="00D92013" w:rsidR="0055467A" w:rsidRDefault="005546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1CD010" wp14:editId="3A66B0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401196" w14:textId="0DF6AB12" w:rsidR="008D123F" w:rsidRDefault="008D123F" w:rsidP="0055467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</w:pPr>
                                <w:bookmarkStart w:id="0" w:name="_Hlk40207796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  <w:t>Avanced Front-End Developpement</w:t>
                                </w:r>
                              </w:p>
                              <w:bookmarkEnd w:id="0"/>
                              <w:p w14:paraId="57E49FFE" w14:textId="4C3D0D93" w:rsidR="008D123F" w:rsidRDefault="00310B2B" w:rsidP="0055467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123F" w:rsidRPr="0055467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Projet</w:t>
                                    </w:r>
                                    <w:r w:rsidR="008D123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Citizen engagement</w:t>
                                    </w:r>
                                  </w:sdtContent>
                                </w:sdt>
                                <w:r w:rsidR="008D123F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78DAB607" w14:textId="77777777" w:rsidR="008D123F" w:rsidRDefault="008D123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61CD01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p w14:paraId="33401196" w14:textId="0DF6AB12" w:rsidR="008D123F" w:rsidRDefault="008D123F" w:rsidP="0055467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</w:pPr>
                          <w:bookmarkStart w:id="1" w:name="_Hlk40207796"/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  <w:t>Avanced Front-End Developpement</w:t>
                          </w:r>
                        </w:p>
                        <w:bookmarkEnd w:id="1"/>
                        <w:p w14:paraId="57E49FFE" w14:textId="4C3D0D93" w:rsidR="008D123F" w:rsidRDefault="00310B2B" w:rsidP="0055467A">
                          <w:pPr>
                            <w:pStyle w:val="Sansinterligne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D123F" w:rsidRPr="0055467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Projet</w:t>
                              </w:r>
                              <w:r w:rsidR="008D123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Citizen engagement</w:t>
                              </w:r>
                            </w:sdtContent>
                          </w:sdt>
                          <w:r w:rsidR="008D123F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78DAB607" w14:textId="77777777" w:rsidR="008D123F" w:rsidRDefault="008D123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8D4125" wp14:editId="1608CF7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C61CD07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nXUQYAADQ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AAD6395" w14:textId="08CC3F50" w:rsidR="0055467A" w:rsidRDefault="0055467A">
          <w:pPr>
            <w:rPr>
              <w:rFonts w:asciiTheme="majorHAnsi" w:hAnsiTheme="majorHAnsi"/>
              <w:b/>
              <w:bCs/>
              <w:sz w:val="72"/>
              <w:szCs w:val="1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457200" distR="457200" simplePos="0" relativeHeight="251663360" behindDoc="0" locked="0" layoutInCell="1" allowOverlap="1" wp14:anchorId="376A35C1" wp14:editId="49743615">
                    <wp:simplePos x="0" y="0"/>
                    <wp:positionH relativeFrom="margin">
                      <wp:posOffset>1499870</wp:posOffset>
                    </wp:positionH>
                    <wp:positionV relativeFrom="margin">
                      <wp:posOffset>7691120</wp:posOffset>
                    </wp:positionV>
                    <wp:extent cx="4642485" cy="1701800"/>
                    <wp:effectExtent l="0" t="0" r="5715" b="12700"/>
                    <wp:wrapSquare wrapText="bothSides"/>
                    <wp:docPr id="103" name="Groupe 1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42485" cy="1701800"/>
                              <a:chOff x="-1807916" y="2918651"/>
                              <a:chExt cx="4335654" cy="7086600"/>
                            </a:xfrm>
                          </wpg:grpSpPr>
                          <wps:wsp>
                            <wps:cNvPr id="104" name="Zone de texte 104"/>
                            <wps:cNvSpPr txBox="1"/>
                            <wps:spPr>
                              <a:xfrm>
                                <a:off x="-1807916" y="2918651"/>
                                <a:ext cx="4335654" cy="7086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DF33E1" w14:textId="3E63B264" w:rsidR="008D123F" w:rsidRDefault="008D123F">
                                  <w:pPr>
                                    <w:pStyle w:val="En-ttedetabledesmatires"/>
                                    <w:spacing w:before="0" w:after="12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Advanced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Front-end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Angular</w:t>
                                  </w:r>
                                  <w:proofErr w:type="spellEnd"/>
                                </w:p>
                                <w:p w14:paraId="1F09F492" w14:textId="641D8653" w:rsidR="008D123F" w:rsidRPr="008C7614" w:rsidRDefault="008D123F" w:rsidP="008C7614">
                                  <w:pPr>
                                    <w:rPr>
                                      <w:lang w:val="fr-CH" w:eastAsia="fr-CH"/>
                                    </w:rPr>
                                  </w:pPr>
                                  <w:r>
                                    <w:rPr>
                                      <w:lang w:val="fr-CH" w:eastAsia="fr-CH"/>
                                    </w:rPr>
                                    <w:t xml:space="preserve">Professeur : </w:t>
                                  </w:r>
                                  <w:proofErr w:type="spellStart"/>
                                  <w:r>
                                    <w:rPr>
                                      <w:lang w:val="fr-CH" w:eastAsia="fr-CH"/>
                                    </w:rPr>
                                    <w:t>Oberson</w:t>
                                  </w:r>
                                  <w:proofErr w:type="spellEnd"/>
                                  <w:r>
                                    <w:rPr>
                                      <w:lang w:val="fr-CH" w:eastAsia="fr-CH"/>
                                    </w:rPr>
                                    <w:t xml:space="preserve"> Mathias</w:t>
                                  </w:r>
                                </w:p>
                                <w:p w14:paraId="184D2249" w14:textId="12F3CB2E" w:rsidR="008D123F" w:rsidRDefault="008D123F" w:rsidP="0055467A">
                                  <w:r>
                                    <w:t>Vial Sébastien</w:t>
                                  </w:r>
                                  <w:r>
                                    <w:br/>
                                    <w:t>Date : 18.10.2020</w:t>
                                  </w:r>
                                  <w:r>
                                    <w:br/>
                                    <w:t xml:space="preserve">GitHub : </w:t>
                                  </w:r>
                                  <w:hyperlink r:id="rId11" w:history="1">
                                    <w:r>
                                      <w:rPr>
                                        <w:rStyle w:val="Lienhypertexte"/>
                                      </w:rPr>
                                      <w:t>https://github.com/sebastienvial/MAS-RAD-Angular.git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5" name="Groupe 69"/>
                            <wpg:cNvGrpSpPr/>
                            <wpg:grpSpPr>
                              <a:xfrm>
                                <a:off x="933450" y="7172325"/>
                                <a:ext cx="1292225" cy="1329832"/>
                                <a:chOff x="0" y="0"/>
                                <a:chExt cx="1025525" cy="1055688"/>
                              </a:xfrm>
                            </wpg:grpSpPr>
                            <wps:wsp>
                              <wps:cNvPr id="106" name="Forme libre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8775" y="0"/>
                                  <a:ext cx="666750" cy="666750"/>
                                </a:xfrm>
                                <a:custGeom>
                                  <a:avLst/>
                                  <a:gdLst>
                                    <a:gd name="T0" fmla="*/ 0 w 420"/>
                                    <a:gd name="T1" fmla="*/ 420 h 420"/>
                                    <a:gd name="T2" fmla="*/ 0 w 420"/>
                                    <a:gd name="T3" fmla="*/ 420 h 420"/>
                                    <a:gd name="T4" fmla="*/ 416 w 420"/>
                                    <a:gd name="T5" fmla="*/ 0 h 420"/>
                                    <a:gd name="T6" fmla="*/ 420 w 420"/>
                                    <a:gd name="T7" fmla="*/ 0 h 420"/>
                                    <a:gd name="T8" fmla="*/ 0 w 420"/>
                                    <a:gd name="T9" fmla="*/ 420 h 4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20" h="420">
                                      <a:moveTo>
                                        <a:pt x="0" y="420"/>
                                      </a:moveTo>
                                      <a:lnTo>
                                        <a:pt x="0" y="420"/>
                                      </a:lnTo>
                                      <a:lnTo>
                                        <a:pt x="416" y="0"/>
                                      </a:lnTo>
                                      <a:lnTo>
                                        <a:pt x="420" y="0"/>
                                      </a:lnTo>
                                      <a:lnTo>
                                        <a:pt x="0" y="4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7" name="Forme libre 1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500" y="52387"/>
                                  <a:ext cx="835025" cy="835025"/>
                                </a:xfrm>
                                <a:custGeom>
                                  <a:avLst/>
                                  <a:gdLst>
                                    <a:gd name="T0" fmla="*/ 0 w 526"/>
                                    <a:gd name="T1" fmla="*/ 526 h 526"/>
                                    <a:gd name="T2" fmla="*/ 0 w 526"/>
                                    <a:gd name="T3" fmla="*/ 526 h 526"/>
                                    <a:gd name="T4" fmla="*/ 522 w 526"/>
                                    <a:gd name="T5" fmla="*/ 0 h 526"/>
                                    <a:gd name="T6" fmla="*/ 526 w 526"/>
                                    <a:gd name="T7" fmla="*/ 4 h 526"/>
                                    <a:gd name="T8" fmla="*/ 0 w 526"/>
                                    <a:gd name="T9" fmla="*/ 526 h 5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26" h="526">
                                      <a:moveTo>
                                        <a:pt x="0" y="526"/>
                                      </a:moveTo>
                                      <a:lnTo>
                                        <a:pt x="0" y="526"/>
                                      </a:lnTo>
                                      <a:lnTo>
                                        <a:pt x="522" y="0"/>
                                      </a:lnTo>
                                      <a:lnTo>
                                        <a:pt x="526" y="4"/>
                                      </a:lnTo>
                                      <a:lnTo>
                                        <a:pt x="0" y="5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8" name="Forme libre 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787" y="30162"/>
                                  <a:ext cx="820738" cy="820738"/>
                                </a:xfrm>
                                <a:custGeom>
                                  <a:avLst/>
                                  <a:gdLst>
                                    <a:gd name="T0" fmla="*/ 0 w 517"/>
                                    <a:gd name="T1" fmla="*/ 517 h 517"/>
                                    <a:gd name="T2" fmla="*/ 0 w 517"/>
                                    <a:gd name="T3" fmla="*/ 512 h 517"/>
                                    <a:gd name="T4" fmla="*/ 513 w 517"/>
                                    <a:gd name="T5" fmla="*/ 0 h 517"/>
                                    <a:gd name="T6" fmla="*/ 517 w 517"/>
                                    <a:gd name="T7" fmla="*/ 0 h 517"/>
                                    <a:gd name="T8" fmla="*/ 0 w 517"/>
                                    <a:gd name="T9" fmla="*/ 517 h 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7" h="517">
                                      <a:moveTo>
                                        <a:pt x="0" y="517"/>
                                      </a:moveTo>
                                      <a:lnTo>
                                        <a:pt x="0" y="512"/>
                                      </a:lnTo>
                                      <a:lnTo>
                                        <a:pt x="513" y="0"/>
                                      </a:lnTo>
                                      <a:lnTo>
                                        <a:pt x="517" y="0"/>
                                      </a:lnTo>
                                      <a:lnTo>
                                        <a:pt x="0" y="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9" name="Forme libre 1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3687" y="117475"/>
                                  <a:ext cx="731838" cy="733425"/>
                                </a:xfrm>
                                <a:custGeom>
                                  <a:avLst/>
                                  <a:gdLst>
                                    <a:gd name="T0" fmla="*/ 0 w 461"/>
                                    <a:gd name="T1" fmla="*/ 462 h 462"/>
                                    <a:gd name="T2" fmla="*/ 0 w 461"/>
                                    <a:gd name="T3" fmla="*/ 462 h 462"/>
                                    <a:gd name="T4" fmla="*/ 457 w 461"/>
                                    <a:gd name="T5" fmla="*/ 0 h 462"/>
                                    <a:gd name="T6" fmla="*/ 461 w 461"/>
                                    <a:gd name="T7" fmla="*/ 5 h 462"/>
                                    <a:gd name="T8" fmla="*/ 0 w 461"/>
                                    <a:gd name="T9" fmla="*/ 462 h 4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61" h="462">
                                      <a:moveTo>
                                        <a:pt x="0" y="462"/>
                                      </a:moveTo>
                                      <a:lnTo>
                                        <a:pt x="0" y="462"/>
                                      </a:lnTo>
                                      <a:lnTo>
                                        <a:pt x="457" y="0"/>
                                      </a:lnTo>
                                      <a:lnTo>
                                        <a:pt x="461" y="5"/>
                                      </a:lnTo>
                                      <a:lnTo>
                                        <a:pt x="0" y="4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10" name="Forme libre 1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8100"/>
                                  <a:ext cx="1025525" cy="1017588"/>
                                </a:xfrm>
                                <a:custGeom>
                                  <a:avLst/>
                                  <a:gdLst>
                                    <a:gd name="T0" fmla="*/ 5 w 646"/>
                                    <a:gd name="T1" fmla="*/ 641 h 641"/>
                                    <a:gd name="T2" fmla="*/ 0 w 646"/>
                                    <a:gd name="T3" fmla="*/ 641 h 641"/>
                                    <a:gd name="T4" fmla="*/ 642 w 646"/>
                                    <a:gd name="T5" fmla="*/ 0 h 641"/>
                                    <a:gd name="T6" fmla="*/ 646 w 646"/>
                                    <a:gd name="T7" fmla="*/ 0 h 641"/>
                                    <a:gd name="T8" fmla="*/ 5 w 646"/>
                                    <a:gd name="T9" fmla="*/ 641 h 64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46" h="641">
                                      <a:moveTo>
                                        <a:pt x="5" y="641"/>
                                      </a:moveTo>
                                      <a:lnTo>
                                        <a:pt x="0" y="641"/>
                                      </a:lnTo>
                                      <a:lnTo>
                                        <a:pt x="642" y="0"/>
                                      </a:lnTo>
                                      <a:lnTo>
                                        <a:pt x="646" y="0"/>
                                      </a:lnTo>
                                      <a:lnTo>
                                        <a:pt x="5" y="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6A35C1" id="Groupe 103" o:spid="_x0000_s1027" style="position:absolute;margin-left:118.1pt;margin-top:605.6pt;width:365.55pt;height:134pt;z-index:251663360;mso-wrap-distance-left:36pt;mso-wrap-distance-right:36pt;mso-position-horizontal-relative:margin;mso-position-vertical-relative:margin;mso-width-relative:margin;mso-height-relative:margin" coordorigin="-18079,29186" coordsize="43356,70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">
                    <v:shape id="Zone de texte 104" o:spid="_x0000_s1028" type="#_x0000_t202" style="position:absolute;left:-18079;top:29186;width:43356;height:70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soxAAAANwAAAAPAAAAZHJzL2Rvd25yZXYueG1sRE9LSwMx&#10;EL4L/Q9hCt5sUhG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A9ayyjEAAAA3AAAAA8A&#10;AAAAAAAAAAAAAAAABwIAAGRycy9kb3ducmV2LnhtbFBLBQYAAAAAAwADALcAAAD4AgAAAAA=&#10;" filled="f" stroked="f" strokeweight=".5pt">
                      <v:textbox inset="0,0,0,0">
                        <w:txbxContent>
                          <w:p w14:paraId="66DF33E1" w14:textId="3E63B264" w:rsidR="008D123F" w:rsidRDefault="008D123F">
                            <w:pPr>
                              <w:pStyle w:val="En-ttedetabledesmatires"/>
                              <w:spacing w:before="0"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Advanced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Development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Angular</w:t>
                            </w:r>
                            <w:proofErr w:type="spellEnd"/>
                          </w:p>
                          <w:p w14:paraId="1F09F492" w14:textId="641D8653" w:rsidR="008D123F" w:rsidRPr="008C7614" w:rsidRDefault="008D123F" w:rsidP="008C7614">
                            <w:pPr>
                              <w:rPr>
                                <w:lang w:val="fr-CH" w:eastAsia="fr-CH"/>
                              </w:rPr>
                            </w:pPr>
                            <w:r>
                              <w:rPr>
                                <w:lang w:val="fr-CH" w:eastAsia="fr-CH"/>
                              </w:rPr>
                              <w:t xml:space="preserve">Professeur : </w:t>
                            </w:r>
                            <w:proofErr w:type="spellStart"/>
                            <w:r>
                              <w:rPr>
                                <w:lang w:val="fr-CH" w:eastAsia="fr-CH"/>
                              </w:rPr>
                              <w:t>Oberson</w:t>
                            </w:r>
                            <w:proofErr w:type="spellEnd"/>
                            <w:r>
                              <w:rPr>
                                <w:lang w:val="fr-CH" w:eastAsia="fr-CH"/>
                              </w:rPr>
                              <w:t xml:space="preserve"> Mathias</w:t>
                            </w:r>
                          </w:p>
                          <w:p w14:paraId="184D2249" w14:textId="12F3CB2E" w:rsidR="008D123F" w:rsidRDefault="008D123F" w:rsidP="0055467A">
                            <w:r>
                              <w:t>Vial Sébastien</w:t>
                            </w:r>
                            <w:r>
                              <w:br/>
                              <w:t>Date : 18.10.2020</w:t>
                            </w:r>
                            <w:r>
                              <w:br/>
                              <w:t xml:space="preserve">GitHub : </w:t>
                            </w:r>
                            <w:hyperlink r:id="rId12" w:history="1">
                              <w:r>
                                <w:rPr>
                                  <w:rStyle w:val="Lienhypertexte"/>
                                </w:rPr>
                                <w:t>https://github.com/sebastienvial/MAS-RAD-Angular.git</w:t>
                              </w:r>
                            </w:hyperlink>
                          </w:p>
                        </w:txbxContent>
                      </v:textbox>
                    </v:shape>
                    <v:group id="Groupe 69" o:spid="_x0000_s1029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shape id="Forme libre 106" o:spid="_x0000_s1030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" path="m,420r,l416,r4,l,420xe" fillcolor="#e9726a [1951]" stroked="f">
                        <v:path arrowok="t" o:connecttype="custom" o:connectlocs="0,666750;0,666750;660400,0;666750,0;0,666750" o:connectangles="0,0,0,0,0"/>
                      </v:shape>
                      <v:shape id="Forme libre 107" o:spid="_x0000_s1031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" path="m,526r,l522,r4,4l,526xe" fillcolor="#e9726a [1951]" stroked="f">
                        <v:path arrowok="t" o:connecttype="custom" o:connectlocs="0,835025;0,835025;828675,0;835025,6350;0,835025" o:connectangles="0,0,0,0,0"/>
                      </v:shape>
                      <v:shape id="Forme libre 108" o:spid="_x0000_s1032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" path="m,517r,-5l513,r4,l,517xe" fillcolor="#e9726a [1951]" stroked="f">
                        <v:path arrowok="t" o:connecttype="custom" o:connectlocs="0,820738;0,812800;814388,0;820738,0;0,820738" o:connectangles="0,0,0,0,0"/>
                      </v:shape>
                      <v:shape id="Forme libre 109" o:spid="_x0000_s1033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" path="m,462r,l457,r4,5l,462xe" fillcolor="#e9726a [1951]" stroked="f">
                        <v:path arrowok="t" o:connecttype="custom" o:connectlocs="0,733425;0,733425;725488,0;731838,7938;0,733425" o:connectangles="0,0,0,0,0"/>
                      </v:shape>
                      <v:shape id="Forme libre 110" o:spid="_x0000_s1034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" path="m5,641r-5,l642,r4,l5,641xe" fillcolor="#e9726a [1951]" stroked="f">
                        <v:path arrowok="t" o:connecttype="custom" o:connectlocs="7938,1017588;0,1017588;1019175,0;1025525,0;7938,1017588" o:connectangles="0,0,0,0,0"/>
                      </v:shape>
                    </v:group>
                    <w10:wrap type="square" anchorx="margin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808080" w:themeColor="background1" w:themeShade="80"/>
          <w:sz w:val="26"/>
          <w:szCs w:val="26"/>
          <w:lang w:val="fr-FR" w:eastAsia="en-US"/>
        </w:rPr>
        <w:id w:val="-154959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282AD" w14:textId="7FB69FC9" w:rsidR="00CD094F" w:rsidRDefault="00CD094F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FC33E49" w14:textId="251E2D52" w:rsidR="007B754B" w:rsidRDefault="00CD094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18559" w:history="1">
            <w:r w:rsidR="007B754B" w:rsidRPr="007932D0">
              <w:rPr>
                <w:rStyle w:val="Lienhypertexte"/>
                <w:noProof/>
              </w:rPr>
              <w:t>Introduction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_Toc53918559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2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203946C5" w14:textId="4DB68D02" w:rsidR="007B754B" w:rsidRDefault="00310B2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0" w:history="1">
            <w:r w:rsidR="007B754B" w:rsidRPr="007932D0">
              <w:rPr>
                <w:rStyle w:val="Lienhypertexte"/>
                <w:noProof/>
              </w:rPr>
              <w:t>Installation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_Toc53918560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2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505CBBA6" w14:textId="6145A079" w:rsidR="007B754B" w:rsidRDefault="00310B2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1" w:history="1">
            <w:r w:rsidR="007B754B" w:rsidRPr="007932D0">
              <w:rPr>
                <w:rStyle w:val="Lienhypertexte"/>
                <w:noProof/>
              </w:rPr>
              <w:t>Présentation de l’application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_Toc53918561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3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10979F1B" w14:textId="3922489F" w:rsidR="007B754B" w:rsidRDefault="00310B2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2" w:history="1">
            <w:r w:rsidR="007B754B" w:rsidRPr="007932D0">
              <w:rPr>
                <w:rStyle w:val="Lienhypertexte"/>
                <w:noProof/>
              </w:rPr>
              <w:t>La carte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_Toc53918562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6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23BF9372" w14:textId="4C0948B0" w:rsidR="007B754B" w:rsidRDefault="00310B2B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3" w:history="1">
            <w:r w:rsidR="007B754B" w:rsidRPr="007932D0">
              <w:rPr>
                <w:rStyle w:val="Lienhypertexte"/>
                <w:noProof/>
              </w:rPr>
              <w:t>Renseigner un nouveau problème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_Toc53918563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6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07883E94" w14:textId="0EA8741C" w:rsidR="007B754B" w:rsidRDefault="00310B2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4" w:history="1">
            <w:r w:rsidR="007B754B" w:rsidRPr="007932D0">
              <w:rPr>
                <w:rStyle w:val="Lienhypertexte"/>
                <w:noProof/>
              </w:rPr>
              <w:t>Conclusion sur le projet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_Toc53918564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7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10D57628" w14:textId="5D873E7A" w:rsidR="007B754B" w:rsidRDefault="00310B2B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5" w:history="1">
            <w:r w:rsidR="007B754B" w:rsidRPr="007932D0">
              <w:rPr>
                <w:rStyle w:val="Lienhypertexte"/>
                <w:noProof/>
              </w:rPr>
              <w:t>Conclusion sur le cours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_Toc53918565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450AC3">
              <w:rPr>
                <w:noProof/>
                <w:webHidden/>
              </w:rPr>
              <w:t>7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7D7BE363" w14:textId="68228D75" w:rsidR="00CD094F" w:rsidRDefault="00CD094F">
          <w:r>
            <w:rPr>
              <w:b/>
              <w:bCs/>
            </w:rPr>
            <w:fldChar w:fldCharType="end"/>
          </w:r>
        </w:p>
      </w:sdtContent>
    </w:sdt>
    <w:p w14:paraId="7E9A75FB" w14:textId="77777777" w:rsidR="00BE554F" w:rsidRDefault="00BE554F">
      <w:pPr>
        <w:rPr>
          <w:rFonts w:asciiTheme="majorHAnsi" w:hAnsiTheme="majorHAnsi"/>
          <w:b/>
          <w:bCs/>
          <w:sz w:val="72"/>
          <w:szCs w:val="18"/>
        </w:rPr>
      </w:pPr>
      <w:r>
        <w:br w:type="page"/>
      </w:r>
    </w:p>
    <w:p w14:paraId="68D37AB2" w14:textId="77777777" w:rsidR="00304D45" w:rsidRDefault="00304D45" w:rsidP="00304D45">
      <w:pPr>
        <w:pStyle w:val="Titre1"/>
      </w:pPr>
      <w:bookmarkStart w:id="2" w:name="_Toc53918559"/>
      <w:r>
        <w:lastRenderedPageBreak/>
        <w:t>Introduction</w:t>
      </w:r>
      <w:bookmarkEnd w:id="2"/>
    </w:p>
    <w:p w14:paraId="43E84D5B" w14:textId="2C2DE5D6" w:rsidR="00A60CD3" w:rsidRDefault="00304D45" w:rsidP="00304D45">
      <w:r>
        <w:t>Le</w:t>
      </w:r>
      <w:r w:rsidR="00A60CD3">
        <w:t xml:space="preserve"> projet Citizen engagement a pour but de développer une application avec </w:t>
      </w:r>
      <w:proofErr w:type="spellStart"/>
      <w:r w:rsidR="00A60CD3">
        <w:t>Angular</w:t>
      </w:r>
      <w:proofErr w:type="spellEnd"/>
      <w:r w:rsidR="00A60CD3">
        <w:t xml:space="preserve"> qui permette d’annoncer des problèmes rencontrés dans une ville en l’occurrence Yverdon pour mon cas.</w:t>
      </w:r>
    </w:p>
    <w:p w14:paraId="456FE378" w14:textId="77D71D7A" w:rsidR="00A60CD3" w:rsidRDefault="00A60CD3" w:rsidP="00304D45">
      <w:r>
        <w:t xml:space="preserve">L’application doit permettre de </w:t>
      </w:r>
    </w:p>
    <w:p w14:paraId="277122FB" w14:textId="254BF5B4" w:rsidR="00A60CD3" w:rsidRDefault="005B1787" w:rsidP="00A60CD3">
      <w:pPr>
        <w:pStyle w:val="Paragraphedeliste"/>
        <w:numPr>
          <w:ilvl w:val="0"/>
          <w:numId w:val="17"/>
        </w:numPr>
      </w:pPr>
      <w:proofErr w:type="gramStart"/>
      <w:r>
        <w:t>s</w:t>
      </w:r>
      <w:r w:rsidR="00A60CD3">
        <w:t>e</w:t>
      </w:r>
      <w:proofErr w:type="gramEnd"/>
      <w:r w:rsidR="00A60CD3">
        <w:t xml:space="preserve"> connecter par un login / mot de passe</w:t>
      </w:r>
    </w:p>
    <w:p w14:paraId="45552572" w14:textId="77777777" w:rsidR="00653474" w:rsidRDefault="00A60CD3" w:rsidP="00A60CD3">
      <w:pPr>
        <w:pStyle w:val="Paragraphedeliste"/>
        <w:numPr>
          <w:ilvl w:val="0"/>
          <w:numId w:val="17"/>
        </w:numPr>
      </w:pPr>
      <w:proofErr w:type="gramStart"/>
      <w:r>
        <w:t>annoncer</w:t>
      </w:r>
      <w:proofErr w:type="gramEnd"/>
      <w:r>
        <w:t xml:space="preserve"> un problème </w:t>
      </w:r>
      <w:r w:rsidR="00653474">
        <w:t xml:space="preserve">en indiquant l’emplacement sur une carte, avec une description, un type de problème, une ou plusieurs images et des tags </w:t>
      </w:r>
      <w:proofErr w:type="spellStart"/>
      <w:r w:rsidR="00653474">
        <w:t>optionels</w:t>
      </w:r>
      <w:proofErr w:type="spellEnd"/>
      <w:r w:rsidR="00653474">
        <w:t>.</w:t>
      </w:r>
    </w:p>
    <w:p w14:paraId="775C53BC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Gérer ces </w:t>
      </w:r>
      <w:proofErr w:type="spellStart"/>
      <w:r>
        <w:t>problémes</w:t>
      </w:r>
      <w:proofErr w:type="spellEnd"/>
      <w:r>
        <w:t>, mise à jour et suppression.</w:t>
      </w:r>
    </w:p>
    <w:p w14:paraId="017DA36A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Voir les problèmes sur la carte et afficher </w:t>
      </w:r>
      <w:proofErr w:type="gramStart"/>
      <w:r>
        <w:t>leur détails</w:t>
      </w:r>
      <w:proofErr w:type="gramEnd"/>
      <w:r>
        <w:t>.</w:t>
      </w:r>
    </w:p>
    <w:p w14:paraId="549D1183" w14:textId="506D764B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Filtrer et </w:t>
      </w:r>
      <w:proofErr w:type="gramStart"/>
      <w:r>
        <w:t>rechercher  les</w:t>
      </w:r>
      <w:proofErr w:type="gramEnd"/>
      <w:r>
        <w:t xml:space="preserve"> problèmes.</w:t>
      </w:r>
    </w:p>
    <w:p w14:paraId="7C0144A6" w14:textId="52C379E4" w:rsidR="00653474" w:rsidRPr="009F1DB1" w:rsidRDefault="00653474" w:rsidP="00AC49CB">
      <w:pPr>
        <w:pStyle w:val="Paragraphedeliste"/>
        <w:numPr>
          <w:ilvl w:val="0"/>
          <w:numId w:val="17"/>
        </w:numPr>
        <w:shd w:val="clear" w:color="auto" w:fill="FFFFFF"/>
        <w:spacing w:before="96" w:after="100" w:afterAutospacing="1"/>
        <w:rPr>
          <w:rFonts w:ascii="Droid Serif" w:eastAsia="Times New Roman" w:hAnsi="Droid Serif" w:cs="Times New Roman"/>
          <w:color w:val="000000"/>
          <w:sz w:val="30"/>
          <w:szCs w:val="30"/>
          <w:lang w:val="fr-CH" w:eastAsia="fr-CH"/>
        </w:rPr>
      </w:pPr>
      <w:r>
        <w:t>Poster des commentaires et les voir.</w:t>
      </w:r>
    </w:p>
    <w:p w14:paraId="490240D3" w14:textId="6A0367EE" w:rsidR="00BE76DA" w:rsidRDefault="005B1787" w:rsidP="00653474">
      <w:pPr>
        <w:pStyle w:val="Titre1"/>
      </w:pPr>
      <w:bookmarkStart w:id="3" w:name="_Toc53918560"/>
      <w:r>
        <w:t>Installation</w:t>
      </w:r>
      <w:bookmarkEnd w:id="3"/>
    </w:p>
    <w:p w14:paraId="33C98D10" w14:textId="77777777" w:rsidR="005B1787" w:rsidRDefault="005B1787" w:rsidP="005B1787">
      <w:r>
        <w:t xml:space="preserve">Downloader le projet depuis </w:t>
      </w:r>
      <w:proofErr w:type="spellStart"/>
      <w:r>
        <w:t>gitHub</w:t>
      </w:r>
      <w:proofErr w:type="spellEnd"/>
      <w:r>
        <w:t xml:space="preserve"> :  </w:t>
      </w:r>
    </w:p>
    <w:p w14:paraId="1FB70302" w14:textId="50ABB846" w:rsidR="005B1787" w:rsidRDefault="00310B2B" w:rsidP="005B1787">
      <w:hyperlink r:id="rId13" w:history="1">
        <w:r w:rsidR="005B1787" w:rsidRPr="00833271">
          <w:rPr>
            <w:rStyle w:val="Lienhypertexte"/>
          </w:rPr>
          <w:t>https://github.com/sebastienvial/MAS-RAD-Angular.git</w:t>
        </w:r>
      </w:hyperlink>
    </w:p>
    <w:p w14:paraId="3B81E689" w14:textId="172BE61F" w:rsidR="005B1787" w:rsidRDefault="005B1787" w:rsidP="005B1787">
      <w:pPr>
        <w:pStyle w:val="Paragraphedeliste"/>
        <w:numPr>
          <w:ilvl w:val="0"/>
          <w:numId w:val="20"/>
        </w:numPr>
      </w:pPr>
      <w:r>
        <w:t>Ouvrir le projet avec Visual Studio code</w:t>
      </w:r>
    </w:p>
    <w:p w14:paraId="0A27FC18" w14:textId="325AB0E3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Sur </w:t>
      </w:r>
      <w:proofErr w:type="gramStart"/>
      <w:r>
        <w:t>la console terminal</w:t>
      </w:r>
      <w:proofErr w:type="gramEnd"/>
      <w:r>
        <w:t xml:space="preserve"> lancer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5C40D0C6" w14:textId="47DA7B02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Rajouter le fichier </w:t>
      </w:r>
      <w:proofErr w:type="spellStart"/>
      <w:r>
        <w:t>environnement.ts</w:t>
      </w:r>
      <w:proofErr w:type="spellEnd"/>
      <w:r>
        <w:t xml:space="preserve"> (fourni dans le mail) sous src/</w:t>
      </w:r>
      <w:proofErr w:type="spellStart"/>
      <w:r>
        <w:t>environments</w:t>
      </w:r>
      <w:proofErr w:type="spellEnd"/>
    </w:p>
    <w:p w14:paraId="23ADCFB9" w14:textId="67ECEA29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Lancer le serveur : </w:t>
      </w:r>
      <w:proofErr w:type="spellStart"/>
      <w:r>
        <w:t>ng</w:t>
      </w:r>
      <w:proofErr w:type="spellEnd"/>
      <w:r>
        <w:t xml:space="preserve"> serve</w:t>
      </w:r>
    </w:p>
    <w:p w14:paraId="06E02035" w14:textId="294B1624" w:rsidR="005B1787" w:rsidRP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L’application doit fonctionner sur </w:t>
      </w:r>
      <w:r w:rsidRPr="005B1787">
        <w:t>http://localhost:4200</w:t>
      </w:r>
    </w:p>
    <w:p w14:paraId="1D5633DB" w14:textId="4F860C3B" w:rsidR="00653474" w:rsidRPr="005B1787" w:rsidRDefault="00653474" w:rsidP="005B1787">
      <w:pPr>
        <w:pStyle w:val="Titre1"/>
      </w:pPr>
      <w:r>
        <w:br w:type="page"/>
      </w:r>
      <w:bookmarkStart w:id="4" w:name="_Toc53918561"/>
      <w:r w:rsidRPr="00653474">
        <w:lastRenderedPageBreak/>
        <w:t>Présentation de l’application</w:t>
      </w:r>
      <w:bookmarkEnd w:id="4"/>
    </w:p>
    <w:p w14:paraId="73C445C1" w14:textId="6DDDDA7F" w:rsidR="00653474" w:rsidRDefault="00653474" w:rsidP="00653474">
      <w:pPr>
        <w:pStyle w:val="Sous-titre"/>
      </w:pPr>
      <w:r w:rsidRPr="00653474">
        <w:t>Manuel utilisateur</w:t>
      </w:r>
    </w:p>
    <w:p w14:paraId="731439BD" w14:textId="69F7EE62" w:rsidR="000D3F4F" w:rsidRDefault="000D3F4F" w:rsidP="000D3F4F"/>
    <w:p w14:paraId="67812700" w14:textId="069EA815" w:rsidR="000D3F4F" w:rsidRDefault="000D3F4F" w:rsidP="000D3F4F">
      <w:pPr>
        <w:pStyle w:val="Paragraphedeliste"/>
        <w:numPr>
          <w:ilvl w:val="0"/>
          <w:numId w:val="19"/>
        </w:numPr>
      </w:pPr>
      <w:r>
        <w:t xml:space="preserve">Ce logger à l’application : </w:t>
      </w:r>
      <w:hyperlink r:id="rId14" w:history="1">
        <w:r w:rsidRPr="00231D51">
          <w:rPr>
            <w:rStyle w:val="Lienhypertexte"/>
          </w:rPr>
          <w:t>http://localhost:4200</w:t>
        </w:r>
      </w:hyperlink>
      <w:r>
        <w:br/>
        <w:t xml:space="preserve">Pour notre test, introduire le nom : </w:t>
      </w:r>
      <w:proofErr w:type="gramStart"/>
      <w:r>
        <w:t>admin ,</w:t>
      </w:r>
      <w:proofErr w:type="gramEnd"/>
      <w:r>
        <w:t xml:space="preserve"> mot de passe : test</w:t>
      </w:r>
    </w:p>
    <w:p w14:paraId="123CEFDF" w14:textId="77777777" w:rsidR="000D3F4F" w:rsidRPr="000D3F4F" w:rsidRDefault="000D3F4F" w:rsidP="000D3F4F"/>
    <w:p w14:paraId="06A22B70" w14:textId="5B1FC3EF" w:rsidR="00653474" w:rsidRDefault="001F7472" w:rsidP="000D3F4F">
      <w:pPr>
        <w:jc w:val="center"/>
      </w:pPr>
      <w:r>
        <w:rPr>
          <w:noProof/>
        </w:rPr>
        <w:drawing>
          <wp:inline distT="0" distB="0" distL="0" distR="0" wp14:anchorId="2E8AF738" wp14:editId="31674EDA">
            <wp:extent cx="2923091" cy="22726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815" cy="2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9D2F" w14:textId="7DFE8538" w:rsidR="000D3F4F" w:rsidRPr="00653474" w:rsidRDefault="00E117D4" w:rsidP="001F7472">
      <w:r>
        <w:t xml:space="preserve">Dès validation du login, l’application affiche les problèmes déjà </w:t>
      </w:r>
      <w:r w:rsidR="001F7472">
        <w:t>recensés</w:t>
      </w:r>
      <w:r>
        <w:t xml:space="preserve"> avec leur emplacement sur la carte. L’application est divisée en trois zones, un header, un affichage des problèmes et une carte.</w:t>
      </w:r>
    </w:p>
    <w:p w14:paraId="4D55DC45" w14:textId="0F8A68B2" w:rsidR="001F7472" w:rsidRDefault="001F7472">
      <w:pPr>
        <w:rPr>
          <w:color w:val="4472C4" w:themeColor="accent1"/>
          <w:sz w:val="44"/>
          <w:szCs w:val="44"/>
          <w:lang w:val="fr-CH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8C4A10" wp14:editId="549814E5">
            <wp:simplePos x="0" y="0"/>
            <wp:positionH relativeFrom="margin">
              <wp:posOffset>-1270</wp:posOffset>
            </wp:positionH>
            <wp:positionV relativeFrom="paragraph">
              <wp:posOffset>438785</wp:posOffset>
            </wp:positionV>
            <wp:extent cx="5759450" cy="267398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CH"/>
        </w:rPr>
        <w:br w:type="page"/>
      </w:r>
    </w:p>
    <w:p w14:paraId="6C935D95" w14:textId="03EA9FB7" w:rsidR="00653474" w:rsidRDefault="00E117D4" w:rsidP="00E117D4">
      <w:pPr>
        <w:pStyle w:val="Titredecouverture2"/>
        <w:rPr>
          <w:lang w:val="fr-CH"/>
        </w:rPr>
      </w:pPr>
      <w:r>
        <w:rPr>
          <w:lang w:val="fr-CH"/>
        </w:rPr>
        <w:lastRenderedPageBreak/>
        <w:t>Le header</w:t>
      </w:r>
    </w:p>
    <w:p w14:paraId="5AFDE4E7" w14:textId="77777777" w:rsidR="00964100" w:rsidRPr="00964100" w:rsidRDefault="00964100" w:rsidP="00964100">
      <w:pPr>
        <w:rPr>
          <w:lang w:val="fr-CH"/>
        </w:rPr>
      </w:pPr>
    </w:p>
    <w:p w14:paraId="392E1A8B" w14:textId="65DC8E95" w:rsidR="00E117D4" w:rsidRDefault="001F7472" w:rsidP="00E117D4">
      <w:pPr>
        <w:rPr>
          <w:lang w:val="fr-CH"/>
        </w:rPr>
      </w:pPr>
      <w:r>
        <w:rPr>
          <w:noProof/>
        </w:rPr>
        <w:drawing>
          <wp:inline distT="0" distB="0" distL="0" distR="0" wp14:anchorId="0129613D" wp14:editId="3EB2A123">
            <wp:extent cx="5759450" cy="2590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A1A8" w14:textId="14A35613" w:rsidR="00E117D4" w:rsidRDefault="00E117D4" w:rsidP="00E117D4">
      <w:pPr>
        <w:rPr>
          <w:lang w:val="fr-CH"/>
        </w:rPr>
      </w:pPr>
      <w:r>
        <w:rPr>
          <w:lang w:val="fr-CH"/>
        </w:rPr>
        <w:t xml:space="preserve">Avec les menus Show All issues pour visualiser tous les problèmes et </w:t>
      </w:r>
      <w:proofErr w:type="spellStart"/>
      <w:r>
        <w:rPr>
          <w:lang w:val="fr-CH"/>
        </w:rPr>
        <w:t>Create</w:t>
      </w:r>
      <w:proofErr w:type="spellEnd"/>
      <w:r>
        <w:rPr>
          <w:lang w:val="fr-CH"/>
        </w:rPr>
        <w:t xml:space="preserve"> New Issue, pour annoncer un nouveau problème.</w:t>
      </w:r>
    </w:p>
    <w:p w14:paraId="26CD4EA9" w14:textId="50B6C5AA" w:rsidR="00E117D4" w:rsidRDefault="00E117D4" w:rsidP="00E117D4">
      <w:pPr>
        <w:rPr>
          <w:lang w:val="fr-CH"/>
        </w:rPr>
      </w:pPr>
      <w:r>
        <w:rPr>
          <w:lang w:val="fr-CH"/>
        </w:rPr>
        <w:t xml:space="preserve">Un champ recherche et aussi disponible pour trouver les problèmes selon leur description ou </w:t>
      </w:r>
      <w:proofErr w:type="gramStart"/>
      <w:r>
        <w:rPr>
          <w:lang w:val="fr-CH"/>
        </w:rPr>
        <w:t>leur tags</w:t>
      </w:r>
      <w:proofErr w:type="gramEnd"/>
      <w:r>
        <w:rPr>
          <w:lang w:val="fr-CH"/>
        </w:rPr>
        <w:t>.</w:t>
      </w:r>
    </w:p>
    <w:p w14:paraId="46E7F93A" w14:textId="6CD13F67" w:rsidR="00E117D4" w:rsidRDefault="00E117D4" w:rsidP="00E117D4">
      <w:pPr>
        <w:rPr>
          <w:lang w:val="fr-CH"/>
        </w:rPr>
      </w:pPr>
      <w:r>
        <w:rPr>
          <w:lang w:val="fr-CH"/>
        </w:rPr>
        <w:t xml:space="preserve">Le bouton </w:t>
      </w:r>
      <w:proofErr w:type="spellStart"/>
      <w:r>
        <w:rPr>
          <w:lang w:val="fr-CH"/>
        </w:rPr>
        <w:t>Logout</w:t>
      </w:r>
      <w:proofErr w:type="spellEnd"/>
      <w:r>
        <w:rPr>
          <w:lang w:val="fr-CH"/>
        </w:rPr>
        <w:t xml:space="preserve"> permet de sortir de l’application. </w:t>
      </w:r>
    </w:p>
    <w:p w14:paraId="327A3F4A" w14:textId="16DAD0E1" w:rsidR="00964100" w:rsidRDefault="00964100" w:rsidP="00E117D4">
      <w:pPr>
        <w:rPr>
          <w:lang w:val="fr-CH"/>
        </w:rPr>
      </w:pPr>
    </w:p>
    <w:p w14:paraId="638BF6CB" w14:textId="77777777" w:rsidR="00964100" w:rsidRPr="00E117D4" w:rsidRDefault="00964100" w:rsidP="00E117D4">
      <w:pPr>
        <w:rPr>
          <w:lang w:val="fr-CH"/>
        </w:rPr>
      </w:pPr>
    </w:p>
    <w:p w14:paraId="273F0828" w14:textId="0B87A649" w:rsidR="00E117D4" w:rsidRDefault="00E117D4" w:rsidP="00E117D4">
      <w:pPr>
        <w:pStyle w:val="Titredecouverture2"/>
      </w:pPr>
      <w:r>
        <w:t>Affichage des problèmes</w:t>
      </w:r>
    </w:p>
    <w:p w14:paraId="6E02FE81" w14:textId="77777777" w:rsidR="00964100" w:rsidRPr="00964100" w:rsidRDefault="00964100" w:rsidP="00964100"/>
    <w:p w14:paraId="7882AC85" w14:textId="113BC716" w:rsidR="00E117D4" w:rsidRDefault="008042E1" w:rsidP="00E117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5160A6" wp14:editId="25D96851">
                <wp:simplePos x="0" y="0"/>
                <wp:positionH relativeFrom="margin">
                  <wp:posOffset>4768850</wp:posOffset>
                </wp:positionH>
                <wp:positionV relativeFrom="paragraph">
                  <wp:posOffset>1227455</wp:posOffset>
                </wp:positionV>
                <wp:extent cx="1028700" cy="140462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79659" w14:textId="57AD3907" w:rsidR="008D123F" w:rsidRDefault="008D123F" w:rsidP="008042E1">
                            <w:proofErr w:type="spellStart"/>
                            <w:r>
                              <w:t>Detail</w:t>
                            </w:r>
                            <w:proofErr w:type="spellEnd"/>
                            <w:r>
                              <w:t xml:space="preserve"> &amp; Vue sur la carte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160A6" id="Zone de texte 2" o:spid="_x0000_s1035" type="#_x0000_t202" style="position:absolute;margin-left:375.5pt;margin-top:96.65pt;width:81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" stroked="f">
                <v:textbox style="mso-fit-shape-to-text:t">
                  <w:txbxContent>
                    <w:p w14:paraId="51379659" w14:textId="57AD3907" w:rsidR="008D123F" w:rsidRDefault="008D123F" w:rsidP="008042E1">
                      <w:proofErr w:type="spellStart"/>
                      <w:r>
                        <w:t>Detail</w:t>
                      </w:r>
                      <w:proofErr w:type="spellEnd"/>
                      <w:r>
                        <w:t xml:space="preserve"> &amp; Vue sur la carte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A2B8C" wp14:editId="550DE497">
                <wp:simplePos x="0" y="0"/>
                <wp:positionH relativeFrom="column">
                  <wp:posOffset>3462020</wp:posOffset>
                </wp:positionH>
                <wp:positionV relativeFrom="paragraph">
                  <wp:posOffset>1417955</wp:posOffset>
                </wp:positionV>
                <wp:extent cx="1219200" cy="7620"/>
                <wp:effectExtent l="19050" t="114300" r="0" b="14478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CA22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272.6pt;margin-top:111.65pt;width:96pt;height:.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4CCE82" wp14:editId="0905DE8A">
                <wp:simplePos x="0" y="0"/>
                <wp:positionH relativeFrom="margin">
                  <wp:align>right</wp:align>
                </wp:positionH>
                <wp:positionV relativeFrom="paragraph">
                  <wp:posOffset>625475</wp:posOffset>
                </wp:positionV>
                <wp:extent cx="1028700" cy="140462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AEE6" w14:textId="13D15C2E" w:rsidR="008D123F" w:rsidRDefault="008D123F" w:rsidP="00424DE1">
                            <w:r>
                              <w:t>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CCE82" id="_x0000_s1036" type="#_x0000_t202" style="position:absolute;margin-left:29.8pt;margin-top:49.25pt;width:81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" stroked="f">
                <v:textbox style="mso-fit-shape-to-text:t">
                  <w:txbxContent>
                    <w:p w14:paraId="0283AEE6" w14:textId="13D15C2E" w:rsidR="008D123F" w:rsidRDefault="008D123F" w:rsidP="00424DE1">
                      <w:r>
                        <w:t>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A8030F" wp14:editId="3D31E1A5">
                <wp:simplePos x="0" y="0"/>
                <wp:positionH relativeFrom="column">
                  <wp:posOffset>3477260</wp:posOffset>
                </wp:positionH>
                <wp:positionV relativeFrom="paragraph">
                  <wp:posOffset>791210</wp:posOffset>
                </wp:positionV>
                <wp:extent cx="1219200" cy="7620"/>
                <wp:effectExtent l="19050" t="114300" r="0" b="14478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4FAF4" id="Connecteur droit avec flèche 24" o:spid="_x0000_s1026" type="#_x0000_t32" style="position:absolute;margin-left:273.8pt;margin-top:62.3pt;width:96pt;height: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AA1804" wp14:editId="1E05405D">
                <wp:simplePos x="0" y="0"/>
                <wp:positionH relativeFrom="rightMargin">
                  <wp:posOffset>-1055370</wp:posOffset>
                </wp:positionH>
                <wp:positionV relativeFrom="paragraph">
                  <wp:posOffset>38735</wp:posOffset>
                </wp:positionV>
                <wp:extent cx="1419860" cy="1404620"/>
                <wp:effectExtent l="0" t="0" r="889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A6044" w14:textId="2338C3B2" w:rsidR="008D123F" w:rsidRDefault="008D123F">
                            <w:r>
                              <w:t>Type de problème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A1804" id="_x0000_s1037" type="#_x0000_t202" style="position:absolute;margin-left:-83.1pt;margin-top:3.05pt;width:111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" stroked="f">
                <v:textbox style="mso-fit-shape-to-text:t">
                  <w:txbxContent>
                    <w:p w14:paraId="215A6044" w14:textId="2338C3B2" w:rsidR="008D123F" w:rsidRDefault="008D123F">
                      <w:r>
                        <w:t>Type de problème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BCC57" wp14:editId="4A82F671">
                <wp:simplePos x="0" y="0"/>
                <wp:positionH relativeFrom="column">
                  <wp:posOffset>3488690</wp:posOffset>
                </wp:positionH>
                <wp:positionV relativeFrom="paragraph">
                  <wp:posOffset>219710</wp:posOffset>
                </wp:positionV>
                <wp:extent cx="1219200" cy="7620"/>
                <wp:effectExtent l="19050" t="114300" r="0" b="14478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293AA" id="Connecteur droit avec flèche 23" o:spid="_x0000_s1026" type="#_x0000_t32" style="position:absolute;margin-left:274.7pt;margin-top:17.3pt;width:96pt;height:.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" strokecolor="#4472c4 [3204]" strokeweight="5pt">
                <v:stroke endarrow="block" joinstyle="miter"/>
              </v:shape>
            </w:pict>
          </mc:Fallback>
        </mc:AlternateContent>
      </w:r>
      <w:r w:rsidR="001F7472">
        <w:rPr>
          <w:noProof/>
        </w:rPr>
        <w:drawing>
          <wp:inline distT="0" distB="0" distL="0" distR="0" wp14:anchorId="5AC6A5B4" wp14:editId="5B9AC33F">
            <wp:extent cx="4105275" cy="17907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D497" w14:textId="77777777" w:rsidR="008042E1" w:rsidRDefault="008042E1" w:rsidP="00E117D4"/>
    <w:p w14:paraId="694FBAC9" w14:textId="48C79C45" w:rsidR="00BC015C" w:rsidRDefault="00E117D4" w:rsidP="00E117D4">
      <w:r>
        <w:t>La partie affichage, permet de visualiser les problè</w:t>
      </w:r>
      <w:r w:rsidR="00424DE1">
        <w:t>mes avec</w:t>
      </w:r>
      <w:r w:rsidR="00BC015C">
        <w:t xml:space="preserve"> le type et la description ainsi que l’accès au détail complet du problème ainsi que sont positionnement sur la carte.</w:t>
      </w:r>
    </w:p>
    <w:p w14:paraId="32F40387" w14:textId="43EF2768" w:rsidR="00BC015C" w:rsidRDefault="00BC015C" w:rsidP="00E117D4"/>
    <w:p w14:paraId="13990D53" w14:textId="307D31B7" w:rsidR="008042E1" w:rsidRDefault="00BC015C" w:rsidP="00E117D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BC9359" wp14:editId="34C77B6A">
                <wp:simplePos x="0" y="0"/>
                <wp:positionH relativeFrom="margin">
                  <wp:posOffset>2368550</wp:posOffset>
                </wp:positionH>
                <wp:positionV relativeFrom="paragraph">
                  <wp:posOffset>113030</wp:posOffset>
                </wp:positionV>
                <wp:extent cx="3825240" cy="1404620"/>
                <wp:effectExtent l="0" t="0" r="3810" b="127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934E9" w14:textId="75F428D0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 w:rsidRPr="00BC015C">
                              <w:rPr>
                                <w:lang w:val="fr-CH"/>
                              </w:rPr>
                              <w:t>L</w:t>
                            </w:r>
                            <w:r>
                              <w:rPr>
                                <w:lang w:val="fr-CH"/>
                              </w:rPr>
                              <w:t>a</w:t>
                            </w:r>
                            <w:r w:rsidRPr="00BC015C">
                              <w:rPr>
                                <w:lang w:val="fr-CH"/>
                              </w:rPr>
                              <w:t xml:space="preserve"> description du détail reprend l</w:t>
                            </w:r>
                            <w:r>
                              <w:rPr>
                                <w:lang w:val="fr-CH"/>
                              </w:rPr>
                              <w:t>e type de problème ainsi que sa description, il rajoute une image si elle existe ainsi que les commentaires en lien avec le problème.</w:t>
                            </w:r>
                          </w:p>
                          <w:p w14:paraId="32CEAE4C" w14:textId="0064F3DF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Trois boutons nous permettent de rajouter un commentaire, de mettre à jour le problème ou de supprimer le problème.</w:t>
                            </w:r>
                          </w:p>
                          <w:p w14:paraId="3BEC53CE" w14:textId="7273077E" w:rsidR="008D123F" w:rsidRPr="00BC015C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Pour retourner à la liste des problèmes, utilisez le menu Show All Issues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C9359" id="_x0000_s1038" type="#_x0000_t202" style="position:absolute;margin-left:186.5pt;margin-top:8.9pt;width:301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" stroked="f">
                <v:textbox style="mso-fit-shape-to-text:t">
                  <w:txbxContent>
                    <w:p w14:paraId="5AF934E9" w14:textId="75F428D0" w:rsidR="008D123F" w:rsidRDefault="008D123F" w:rsidP="00BC015C">
                      <w:pPr>
                        <w:rPr>
                          <w:lang w:val="fr-CH"/>
                        </w:rPr>
                      </w:pPr>
                      <w:r w:rsidRPr="00BC015C">
                        <w:rPr>
                          <w:lang w:val="fr-CH"/>
                        </w:rPr>
                        <w:t>L</w:t>
                      </w:r>
                      <w:r>
                        <w:rPr>
                          <w:lang w:val="fr-CH"/>
                        </w:rPr>
                        <w:t>a</w:t>
                      </w:r>
                      <w:r w:rsidRPr="00BC015C">
                        <w:rPr>
                          <w:lang w:val="fr-CH"/>
                        </w:rPr>
                        <w:t xml:space="preserve"> description du détail reprend l</w:t>
                      </w:r>
                      <w:r>
                        <w:rPr>
                          <w:lang w:val="fr-CH"/>
                        </w:rPr>
                        <w:t>e type de problème ainsi que sa description, il rajoute une image si elle existe ainsi que les commentaires en lien avec le problème.</w:t>
                      </w:r>
                    </w:p>
                    <w:p w14:paraId="32CEAE4C" w14:textId="0064F3DF" w:rsidR="008D123F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Trois boutons nous permettent de rajouter un commentaire, de mettre à jour le problème ou de supprimer le problème.</w:t>
                      </w:r>
                    </w:p>
                    <w:p w14:paraId="3BEC53CE" w14:textId="7273077E" w:rsidR="008D123F" w:rsidRPr="00BC015C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Pour retourner à la liste des problèmes, utilisez le menu Show All Issues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42E1">
        <w:rPr>
          <w:noProof/>
        </w:rPr>
        <w:drawing>
          <wp:inline distT="0" distB="0" distL="0" distR="0" wp14:anchorId="32BC8650" wp14:editId="7FC1405D">
            <wp:extent cx="2368897" cy="4808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172" cy="48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848" w14:textId="5843CA91" w:rsidR="00E117D4" w:rsidRDefault="00424DE1" w:rsidP="00E117D4">
      <w:r>
        <w:t xml:space="preserve"> </w:t>
      </w:r>
    </w:p>
    <w:p w14:paraId="2E80F46B" w14:textId="53BD8537" w:rsidR="00B778CC" w:rsidRDefault="00B778CC" w:rsidP="00E117D4">
      <w:r>
        <w:t>Le bouton comment permet d’ajouter un commentaire lié au problème</w:t>
      </w:r>
    </w:p>
    <w:p w14:paraId="011A2B5B" w14:textId="59BFF3C6" w:rsidR="00B778CC" w:rsidRDefault="00B778CC" w:rsidP="00E117D4">
      <w:r>
        <w:rPr>
          <w:noProof/>
        </w:rPr>
        <w:drawing>
          <wp:inline distT="0" distB="0" distL="0" distR="0" wp14:anchorId="1F6E61E2" wp14:editId="43D0BABD">
            <wp:extent cx="1867062" cy="754445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49F" w14:textId="78D80452" w:rsidR="00B778CC" w:rsidRDefault="00B778CC" w:rsidP="00E117D4">
      <w:r>
        <w:t>Le bouton update permet de mettre à jour le problème, son type, sa description et les tags associés</w:t>
      </w:r>
    </w:p>
    <w:p w14:paraId="2E283DFB" w14:textId="122ABC0C" w:rsidR="00B778CC" w:rsidRPr="00592149" w:rsidRDefault="008D123F" w:rsidP="00E117D4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6B61EA" wp14:editId="0AF2A4D4">
            <wp:simplePos x="0" y="0"/>
            <wp:positionH relativeFrom="column">
              <wp:posOffset>44897</wp:posOffset>
            </wp:positionH>
            <wp:positionV relativeFrom="paragraph">
              <wp:posOffset>25400</wp:posOffset>
            </wp:positionV>
            <wp:extent cx="1821180" cy="2421850"/>
            <wp:effectExtent l="0" t="0" r="762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42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6BE63" w14:textId="0C7CCE63" w:rsidR="008D123F" w:rsidRDefault="008D123F">
      <w:r>
        <w:br w:type="page"/>
      </w:r>
    </w:p>
    <w:p w14:paraId="2B065E05" w14:textId="3342E389" w:rsidR="008D123F" w:rsidRDefault="008D123F" w:rsidP="008D123F">
      <w:pPr>
        <w:pStyle w:val="Titre2"/>
      </w:pPr>
      <w:bookmarkStart w:id="5" w:name="_Toc53918562"/>
      <w:r>
        <w:lastRenderedPageBreak/>
        <w:t>La carte</w:t>
      </w:r>
      <w:bookmarkEnd w:id="5"/>
      <w:r>
        <w:t xml:space="preserve"> </w:t>
      </w:r>
    </w:p>
    <w:p w14:paraId="281FC0A2" w14:textId="3BA5B282" w:rsidR="008D123F" w:rsidRDefault="008D123F" w:rsidP="008D123F">
      <w:r>
        <w:t>La carte identifie l’emplacement des problèmes à l’aide de markers. En cliquant sur un marker ont obtient un résumé du problème avec la possibilité de visualiser tous les détails du problème.</w:t>
      </w:r>
    </w:p>
    <w:p w14:paraId="5EBE0090" w14:textId="5D47F038" w:rsidR="008D123F" w:rsidRDefault="008D123F" w:rsidP="008D123F">
      <w:r>
        <w:rPr>
          <w:noProof/>
        </w:rPr>
        <w:drawing>
          <wp:inline distT="0" distB="0" distL="0" distR="0" wp14:anchorId="0DDEDBA8" wp14:editId="37193661">
            <wp:extent cx="1760220" cy="207796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495" cy="20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B0A" w14:textId="4786ED93" w:rsidR="008D123F" w:rsidRDefault="008D123F" w:rsidP="008D123F"/>
    <w:p w14:paraId="1E54F8BF" w14:textId="6A2C29D6" w:rsidR="008D123F" w:rsidRDefault="008D123F" w:rsidP="008D123F">
      <w:pPr>
        <w:pStyle w:val="Titre2"/>
      </w:pPr>
      <w:bookmarkStart w:id="6" w:name="_Toc53918563"/>
      <w:r>
        <w:t xml:space="preserve">Renseigner un nouveau </w:t>
      </w:r>
      <w:r w:rsidR="009F1DB1">
        <w:t>problème</w:t>
      </w:r>
      <w:bookmarkEnd w:id="6"/>
    </w:p>
    <w:p w14:paraId="3B4DE44A" w14:textId="40337A59" w:rsidR="009F1DB1" w:rsidRDefault="009F1DB1" w:rsidP="009F1DB1">
      <w:r>
        <w:rPr>
          <w:noProof/>
        </w:rPr>
        <w:drawing>
          <wp:inline distT="0" distB="0" distL="0" distR="0" wp14:anchorId="443806BE" wp14:editId="168875D2">
            <wp:extent cx="2144636" cy="2682240"/>
            <wp:effectExtent l="0" t="0" r="8255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910" cy="27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8CE4" w14:textId="16793620" w:rsidR="009F1DB1" w:rsidRDefault="009F1DB1" w:rsidP="009F1DB1">
      <w:r>
        <w:t>En cliquant sur la zone « Click to report an issue » vous créez un nouveau marker sur la carte</w:t>
      </w:r>
      <w:r w:rsidR="008E3782">
        <w:t xml:space="preserve">. Ce marker est positionné selon votre géolocalisation, </w:t>
      </w:r>
      <w:r>
        <w:t xml:space="preserve">vous pouvez </w:t>
      </w:r>
      <w:r w:rsidR="008E3782">
        <w:t xml:space="preserve">le </w:t>
      </w:r>
      <w:r>
        <w:t xml:space="preserve">déplacer avec votre souris pour le positionner </w:t>
      </w:r>
      <w:r w:rsidR="008E3782">
        <w:t>sur l’endroit désiré</w:t>
      </w:r>
      <w:r>
        <w:t>.</w:t>
      </w:r>
    </w:p>
    <w:p w14:paraId="45495FFB" w14:textId="213E7E12" w:rsidR="009F1DB1" w:rsidRDefault="009F1DB1" w:rsidP="009F1DB1">
      <w:r>
        <w:rPr>
          <w:noProof/>
        </w:rPr>
        <w:drawing>
          <wp:inline distT="0" distB="0" distL="0" distR="0" wp14:anchorId="71747D8A" wp14:editId="113C448D">
            <wp:extent cx="1752600" cy="1523638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2997" cy="15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946" w14:textId="4C3F5437" w:rsidR="009F1DB1" w:rsidRPr="009F1DB1" w:rsidRDefault="009F1DB1" w:rsidP="009F1DB1">
      <w:r>
        <w:lastRenderedPageBreak/>
        <w:t>Ensuite vous devez renseigner les différents champs qui décrivent le problème et envoyer ces informations à la base de données.</w:t>
      </w:r>
    </w:p>
    <w:p w14:paraId="25FE8A5C" w14:textId="667C28D9" w:rsidR="00EC7EB3" w:rsidRPr="000040C5" w:rsidRDefault="00BE554F" w:rsidP="00EC7EB3">
      <w:pPr>
        <w:pStyle w:val="Titre1"/>
      </w:pPr>
      <w:bookmarkStart w:id="7" w:name="_Toc53918564"/>
      <w:r>
        <w:t>Conclusion sur le</w:t>
      </w:r>
      <w:r w:rsidR="00346A2A">
        <w:t xml:space="preserve"> </w:t>
      </w:r>
      <w:r w:rsidR="00681607">
        <w:t>projet</w:t>
      </w:r>
      <w:bookmarkEnd w:id="7"/>
    </w:p>
    <w:p w14:paraId="47E97D07" w14:textId="774A16CE" w:rsidR="00561AE7" w:rsidRDefault="00AF45FB" w:rsidP="003E0F4C">
      <w:pPr>
        <w:rPr>
          <w:lang w:val="fr-CH"/>
        </w:rPr>
      </w:pPr>
      <w:r>
        <w:rPr>
          <w:lang w:val="fr-CH"/>
        </w:rPr>
        <w:t xml:space="preserve">Ce projet a permis d’approfondir </w:t>
      </w:r>
      <w:r w:rsidR="002F326D">
        <w:rPr>
          <w:lang w:val="fr-CH"/>
        </w:rPr>
        <w:t>tous les sujets parcourus</w:t>
      </w:r>
      <w:r>
        <w:rPr>
          <w:lang w:val="fr-CH"/>
        </w:rPr>
        <w:t xml:space="preserve"> durant le cours</w:t>
      </w:r>
      <w:r w:rsidR="00561AE7">
        <w:rPr>
          <w:lang w:val="fr-CH"/>
        </w:rPr>
        <w:t xml:space="preserve">. Il a aussi soulevé des problèmes de base lié à l’organisation générale du projet, l’organisation des fichiers et la structure entre </w:t>
      </w:r>
      <w:r w:rsidR="00964100">
        <w:rPr>
          <w:lang w:val="fr-CH"/>
        </w:rPr>
        <w:t>composants,</w:t>
      </w:r>
      <w:r w:rsidR="00561AE7">
        <w:rPr>
          <w:lang w:val="fr-CH"/>
        </w:rPr>
        <w:t xml:space="preserve"> </w:t>
      </w:r>
      <w:r w:rsidR="00964100">
        <w:rPr>
          <w:lang w:val="fr-CH"/>
        </w:rPr>
        <w:t>services et</w:t>
      </w:r>
      <w:r w:rsidR="00561AE7">
        <w:rPr>
          <w:lang w:val="fr-CH"/>
        </w:rPr>
        <w:t xml:space="preserve"> modèles. </w:t>
      </w:r>
    </w:p>
    <w:p w14:paraId="218633F5" w14:textId="11C643A6" w:rsidR="00561AE7" w:rsidRDefault="00561AE7" w:rsidP="00561AE7">
      <w:pPr>
        <w:rPr>
          <w:lang w:val="fr-CH"/>
        </w:rPr>
      </w:pPr>
      <w:r>
        <w:rPr>
          <w:lang w:val="fr-CH"/>
        </w:rPr>
        <w:t xml:space="preserve">De </w:t>
      </w:r>
      <w:r w:rsidR="00964100">
        <w:rPr>
          <w:lang w:val="fr-CH"/>
        </w:rPr>
        <w:t>manière</w:t>
      </w:r>
      <w:r>
        <w:rPr>
          <w:lang w:val="fr-CH"/>
        </w:rPr>
        <w:t xml:space="preserve"> générale il a pris beaucoup, beaucoup plus de temps que prévu avec plusieurs va et vient pour trouver la meilleure façon de faire sans toutefois être certain d’avoir trouvé la solution idéale.</w:t>
      </w:r>
    </w:p>
    <w:p w14:paraId="259AD8C5" w14:textId="04B6FAD4" w:rsidR="00AF45FB" w:rsidRDefault="00AF45FB" w:rsidP="003E0F4C">
      <w:pPr>
        <w:rPr>
          <w:lang w:val="fr-CH"/>
        </w:rPr>
      </w:pPr>
      <w:r>
        <w:rPr>
          <w:lang w:val="fr-CH"/>
        </w:rPr>
        <w:t xml:space="preserve"> </w:t>
      </w:r>
    </w:p>
    <w:p w14:paraId="13A1F0D4" w14:textId="5A0545C0" w:rsidR="00BE554F" w:rsidRDefault="00BE554F" w:rsidP="00BE554F">
      <w:pPr>
        <w:pStyle w:val="Titre1"/>
      </w:pPr>
      <w:bookmarkStart w:id="8" w:name="_Toc53918565"/>
      <w:r>
        <w:t>Conclusion sur le cours</w:t>
      </w:r>
      <w:bookmarkEnd w:id="8"/>
    </w:p>
    <w:p w14:paraId="5BC7D7B5" w14:textId="1CAB25AE" w:rsidR="00964100" w:rsidRDefault="002F326D" w:rsidP="002F326D">
      <w:r>
        <w:t>Ce cours est</w:t>
      </w:r>
      <w:r w:rsidR="00346A2A">
        <w:t xml:space="preserve"> très</w:t>
      </w:r>
      <w:r>
        <w:t xml:space="preserve"> intéressant </w:t>
      </w:r>
      <w:r w:rsidR="00346A2A">
        <w:t xml:space="preserve">et </w:t>
      </w:r>
      <w:r>
        <w:t>m’a apporté de nouvelles connaissances que je peux mettre en pratique dans mon travail. J’ai apprécié la manière d’enseigner et le contenu.</w:t>
      </w:r>
    </w:p>
    <w:p w14:paraId="7EED4B89" w14:textId="312A19AC" w:rsidR="002F326D" w:rsidRDefault="002F326D" w:rsidP="002F326D">
      <w:r>
        <w:t xml:space="preserve">Au passage l’enseignement à distance c’est très bien passé et je pense que ce type de cours est tout à fait adapté, de plus </w:t>
      </w:r>
      <w:r w:rsidR="00C703DD">
        <w:t>le fait</w:t>
      </w:r>
      <w:r>
        <w:t xml:space="preserve"> qu’il soit enregistré ap</w:t>
      </w:r>
      <w:r w:rsidR="00C703DD">
        <w:t>p</w:t>
      </w:r>
      <w:r>
        <w:t xml:space="preserve">orte un plus à l’enseignement car il nous permet de revenir sur certains points de manière autonome. </w:t>
      </w:r>
      <w:r w:rsidR="00C703DD">
        <w:t>En p</w:t>
      </w:r>
      <w:r>
        <w:t>lus</w:t>
      </w:r>
      <w:r w:rsidR="00C703DD">
        <w:t>,</w:t>
      </w:r>
      <w:r>
        <w:t xml:space="preserve"> ce qui n’ai pas négligeable</w:t>
      </w:r>
      <w:r w:rsidR="00C703DD">
        <w:t>, une économie de</w:t>
      </w:r>
      <w:r>
        <w:t xml:space="preserve"> temps et </w:t>
      </w:r>
      <w:r w:rsidR="00C703DD">
        <w:t>sur les</w:t>
      </w:r>
      <w:r>
        <w:t xml:space="preserve"> frais de trajet.</w:t>
      </w:r>
    </w:p>
    <w:p w14:paraId="21E2C178" w14:textId="2F2A04B6" w:rsidR="002F326D" w:rsidRPr="002F326D" w:rsidRDefault="002F326D" w:rsidP="002F326D">
      <w:r>
        <w:t>En résumé, expérience positive, merci.</w:t>
      </w:r>
    </w:p>
    <w:sectPr w:rsidR="002F326D" w:rsidRPr="002F326D" w:rsidSect="0055467A">
      <w:headerReference w:type="default" r:id="rId25"/>
      <w:footerReference w:type="default" r:id="rId26"/>
      <w:headerReference w:type="first" r:id="rId27"/>
      <w:pgSz w:w="11906" w:h="16838" w:code="9"/>
      <w:pgMar w:top="1418" w:right="1418" w:bottom="851" w:left="1418" w:header="709" w:footer="34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D51EC" w14:textId="77777777" w:rsidR="00310B2B" w:rsidRDefault="00310B2B" w:rsidP="008606AB">
      <w:r>
        <w:separator/>
      </w:r>
    </w:p>
  </w:endnote>
  <w:endnote w:type="continuationSeparator" w:id="0">
    <w:p w14:paraId="3149C936" w14:textId="77777777" w:rsidR="00310B2B" w:rsidRDefault="00310B2B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Droid 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8BC78" w14:textId="496C51C8" w:rsidR="008D123F" w:rsidRPr="00E81B4B" w:rsidRDefault="008D123F" w:rsidP="00E81B4B">
    <w:pPr>
      <w:pStyle w:val="Pieddepage"/>
    </w:pPr>
    <w:r>
      <w:rPr>
        <w:lang w:bidi="fr-FR"/>
      </w:rPr>
      <w:tab/>
    </w:r>
    <w:r>
      <w:rPr>
        <w:lang w:bidi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DB5A0" w14:textId="77777777" w:rsidR="00310B2B" w:rsidRDefault="00310B2B" w:rsidP="008606AB">
      <w:r>
        <w:separator/>
      </w:r>
    </w:p>
  </w:footnote>
  <w:footnote w:type="continuationSeparator" w:id="0">
    <w:p w14:paraId="7F6CF48F" w14:textId="77777777" w:rsidR="00310B2B" w:rsidRDefault="00310B2B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0D171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45FF0E7" wp14:editId="1E73EB43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343775" cy="10325100"/>
              <wp:effectExtent l="114300" t="114300" r="135890" b="128270"/>
              <wp:wrapNone/>
              <wp:docPr id="15" name="Rectangle 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43775" cy="103251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3667D18" id="Rectangle 15" o:spid="_x0000_s1026" style="position:absolute;margin-left:527.05pt;margin-top:0;width:578.25pt;height:813pt;z-index:-251658241;visibility:visible;mso-wrap-style:square;mso-width-percent:1000;mso-height-percent:100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" filled="f" strokecolor="#d3d3d3" strokeweight="20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46AAD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4C229D" wp14:editId="67D89F9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08000" cy="10440000"/>
              <wp:effectExtent l="114300" t="114300" r="133350" b="133350"/>
              <wp:wrapNone/>
              <wp:docPr id="16" name="Rectangle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8000" cy="104400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D9A6E07" id="Rectangle 16" o:spid="_x0000_s1026" style="position:absolute;margin-left:0;margin-top:0;width:575.45pt;height:822.05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" filled="f" strokecolor="#d3d3d3" strokeweight="20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287C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AD02B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CAD545C"/>
    <w:multiLevelType w:val="hybridMultilevel"/>
    <w:tmpl w:val="4C445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D1011"/>
    <w:multiLevelType w:val="hybridMultilevel"/>
    <w:tmpl w:val="16DE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E1162"/>
    <w:multiLevelType w:val="hybridMultilevel"/>
    <w:tmpl w:val="411E9FAA"/>
    <w:lvl w:ilvl="0" w:tplc="B15ED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05E52"/>
    <w:multiLevelType w:val="hybridMultilevel"/>
    <w:tmpl w:val="757697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5E0"/>
    <w:multiLevelType w:val="hybridMultilevel"/>
    <w:tmpl w:val="7E88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327721"/>
    <w:multiLevelType w:val="hybridMultilevel"/>
    <w:tmpl w:val="68EE0CF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50E4E"/>
    <w:multiLevelType w:val="hybridMultilevel"/>
    <w:tmpl w:val="17903E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DED451A"/>
    <w:multiLevelType w:val="hybridMultilevel"/>
    <w:tmpl w:val="26CA6F1C"/>
    <w:lvl w:ilvl="0" w:tplc="F234400C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B0726"/>
    <w:multiLevelType w:val="hybridMultilevel"/>
    <w:tmpl w:val="F42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773FE"/>
    <w:multiLevelType w:val="hybridMultilevel"/>
    <w:tmpl w:val="4DE6F468"/>
    <w:lvl w:ilvl="0" w:tplc="75ACD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319A4"/>
    <w:multiLevelType w:val="multilevel"/>
    <w:tmpl w:val="A6B0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145D7A"/>
    <w:multiLevelType w:val="multilevel"/>
    <w:tmpl w:val="7E5E73A2"/>
    <w:styleLink w:val="Listepuces1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epuces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14" w15:restartNumberingAfterBreak="0">
    <w:nsid w:val="6EEB7DF2"/>
    <w:multiLevelType w:val="hybridMultilevel"/>
    <w:tmpl w:val="AF0A84D0"/>
    <w:lvl w:ilvl="0" w:tplc="9626D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D1A97"/>
    <w:multiLevelType w:val="hybridMultilevel"/>
    <w:tmpl w:val="73561E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1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13"/>
  </w:num>
  <w:num w:numId="11">
    <w:abstractNumId w:val="0"/>
  </w:num>
  <w:num w:numId="12">
    <w:abstractNumId w:val="13"/>
  </w:num>
  <w:num w:numId="13">
    <w:abstractNumId w:val="8"/>
  </w:num>
  <w:num w:numId="14">
    <w:abstractNumId w:val="13"/>
  </w:num>
  <w:num w:numId="15">
    <w:abstractNumId w:val="13"/>
  </w:num>
  <w:num w:numId="16">
    <w:abstractNumId w:val="13"/>
  </w:num>
  <w:num w:numId="17">
    <w:abstractNumId w:val="5"/>
  </w:num>
  <w:num w:numId="18">
    <w:abstractNumId w:val="12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5E"/>
    <w:rsid w:val="000040C5"/>
    <w:rsid w:val="000273A2"/>
    <w:rsid w:val="0002791A"/>
    <w:rsid w:val="0003687F"/>
    <w:rsid w:val="000630AD"/>
    <w:rsid w:val="00084AD9"/>
    <w:rsid w:val="0009280B"/>
    <w:rsid w:val="000B2237"/>
    <w:rsid w:val="000C230D"/>
    <w:rsid w:val="000D3F4F"/>
    <w:rsid w:val="000E62B2"/>
    <w:rsid w:val="001307F2"/>
    <w:rsid w:val="00157987"/>
    <w:rsid w:val="001A5515"/>
    <w:rsid w:val="001F7472"/>
    <w:rsid w:val="00202043"/>
    <w:rsid w:val="00224640"/>
    <w:rsid w:val="00233809"/>
    <w:rsid w:val="00240FC4"/>
    <w:rsid w:val="00244D0B"/>
    <w:rsid w:val="002521CA"/>
    <w:rsid w:val="002777EB"/>
    <w:rsid w:val="002868AC"/>
    <w:rsid w:val="002E32E5"/>
    <w:rsid w:val="002E626B"/>
    <w:rsid w:val="002F326D"/>
    <w:rsid w:val="003022AB"/>
    <w:rsid w:val="0030312F"/>
    <w:rsid w:val="00304D45"/>
    <w:rsid w:val="00310B2B"/>
    <w:rsid w:val="00313B69"/>
    <w:rsid w:val="00331F5E"/>
    <w:rsid w:val="003329CE"/>
    <w:rsid w:val="00335CE7"/>
    <w:rsid w:val="00346A2A"/>
    <w:rsid w:val="003515DC"/>
    <w:rsid w:val="00353A8E"/>
    <w:rsid w:val="003A2C0D"/>
    <w:rsid w:val="003B21EF"/>
    <w:rsid w:val="003D656E"/>
    <w:rsid w:val="003E0F4C"/>
    <w:rsid w:val="00424DE1"/>
    <w:rsid w:val="00450AC3"/>
    <w:rsid w:val="00462B30"/>
    <w:rsid w:val="0046798E"/>
    <w:rsid w:val="004A20D6"/>
    <w:rsid w:val="004A38EC"/>
    <w:rsid w:val="004A4832"/>
    <w:rsid w:val="004A532A"/>
    <w:rsid w:val="004D14EE"/>
    <w:rsid w:val="004D6E68"/>
    <w:rsid w:val="004E39FD"/>
    <w:rsid w:val="004F260A"/>
    <w:rsid w:val="0052261B"/>
    <w:rsid w:val="00524BAE"/>
    <w:rsid w:val="0053532F"/>
    <w:rsid w:val="0055467A"/>
    <w:rsid w:val="00560933"/>
    <w:rsid w:val="00561AE7"/>
    <w:rsid w:val="00563311"/>
    <w:rsid w:val="0058022C"/>
    <w:rsid w:val="00592149"/>
    <w:rsid w:val="005979D4"/>
    <w:rsid w:val="005A5135"/>
    <w:rsid w:val="005B1787"/>
    <w:rsid w:val="005B2E47"/>
    <w:rsid w:val="005B34DF"/>
    <w:rsid w:val="005D7EFC"/>
    <w:rsid w:val="005F36BA"/>
    <w:rsid w:val="006063A4"/>
    <w:rsid w:val="00615616"/>
    <w:rsid w:val="00653474"/>
    <w:rsid w:val="00654740"/>
    <w:rsid w:val="00671403"/>
    <w:rsid w:val="00672BEA"/>
    <w:rsid w:val="00674F4D"/>
    <w:rsid w:val="00681607"/>
    <w:rsid w:val="00692F0D"/>
    <w:rsid w:val="006C08BD"/>
    <w:rsid w:val="006C67DE"/>
    <w:rsid w:val="006E1E2D"/>
    <w:rsid w:val="006F245E"/>
    <w:rsid w:val="006F544B"/>
    <w:rsid w:val="00701717"/>
    <w:rsid w:val="00720DC0"/>
    <w:rsid w:val="0074607A"/>
    <w:rsid w:val="007B04B0"/>
    <w:rsid w:val="007B754B"/>
    <w:rsid w:val="007C38E9"/>
    <w:rsid w:val="007D5A3F"/>
    <w:rsid w:val="008042E1"/>
    <w:rsid w:val="0080749A"/>
    <w:rsid w:val="008207F5"/>
    <w:rsid w:val="00823661"/>
    <w:rsid w:val="008405F9"/>
    <w:rsid w:val="00857AED"/>
    <w:rsid w:val="008606AB"/>
    <w:rsid w:val="008633FB"/>
    <w:rsid w:val="00865FAD"/>
    <w:rsid w:val="0087572E"/>
    <w:rsid w:val="0089291A"/>
    <w:rsid w:val="008A0D41"/>
    <w:rsid w:val="008B3993"/>
    <w:rsid w:val="008C7614"/>
    <w:rsid w:val="008D123F"/>
    <w:rsid w:val="008D187A"/>
    <w:rsid w:val="008D25F7"/>
    <w:rsid w:val="008E3782"/>
    <w:rsid w:val="008F1B7F"/>
    <w:rsid w:val="008F4289"/>
    <w:rsid w:val="00915243"/>
    <w:rsid w:val="009260D1"/>
    <w:rsid w:val="00943598"/>
    <w:rsid w:val="00950B0F"/>
    <w:rsid w:val="00964100"/>
    <w:rsid w:val="00980C82"/>
    <w:rsid w:val="0098733A"/>
    <w:rsid w:val="009A5E7C"/>
    <w:rsid w:val="009A65FE"/>
    <w:rsid w:val="009B26A3"/>
    <w:rsid w:val="009F1DB1"/>
    <w:rsid w:val="009F6597"/>
    <w:rsid w:val="00A0684D"/>
    <w:rsid w:val="00A06E32"/>
    <w:rsid w:val="00A2490B"/>
    <w:rsid w:val="00A32524"/>
    <w:rsid w:val="00A60CD3"/>
    <w:rsid w:val="00A738FC"/>
    <w:rsid w:val="00A777EF"/>
    <w:rsid w:val="00A91398"/>
    <w:rsid w:val="00AB45CE"/>
    <w:rsid w:val="00AB60FA"/>
    <w:rsid w:val="00AD010B"/>
    <w:rsid w:val="00AF45FB"/>
    <w:rsid w:val="00B12DCC"/>
    <w:rsid w:val="00B2007F"/>
    <w:rsid w:val="00B26DBD"/>
    <w:rsid w:val="00B30030"/>
    <w:rsid w:val="00B41829"/>
    <w:rsid w:val="00B4286F"/>
    <w:rsid w:val="00B5279B"/>
    <w:rsid w:val="00B547A8"/>
    <w:rsid w:val="00B71E3C"/>
    <w:rsid w:val="00B726D8"/>
    <w:rsid w:val="00B75EA2"/>
    <w:rsid w:val="00B778CC"/>
    <w:rsid w:val="00B81AAE"/>
    <w:rsid w:val="00B9660E"/>
    <w:rsid w:val="00BA15AE"/>
    <w:rsid w:val="00BB76A1"/>
    <w:rsid w:val="00BC015C"/>
    <w:rsid w:val="00BE554F"/>
    <w:rsid w:val="00BE76DA"/>
    <w:rsid w:val="00BF44DE"/>
    <w:rsid w:val="00C13772"/>
    <w:rsid w:val="00C16233"/>
    <w:rsid w:val="00C31B26"/>
    <w:rsid w:val="00C53863"/>
    <w:rsid w:val="00C5543E"/>
    <w:rsid w:val="00C6208F"/>
    <w:rsid w:val="00C703DD"/>
    <w:rsid w:val="00C81196"/>
    <w:rsid w:val="00C96E5D"/>
    <w:rsid w:val="00CA4985"/>
    <w:rsid w:val="00CC0EDB"/>
    <w:rsid w:val="00CC39F7"/>
    <w:rsid w:val="00CD01D6"/>
    <w:rsid w:val="00CD094F"/>
    <w:rsid w:val="00D05B00"/>
    <w:rsid w:val="00D21BDB"/>
    <w:rsid w:val="00D27F37"/>
    <w:rsid w:val="00D30895"/>
    <w:rsid w:val="00D359E1"/>
    <w:rsid w:val="00D54778"/>
    <w:rsid w:val="00D62908"/>
    <w:rsid w:val="00D6410D"/>
    <w:rsid w:val="00D71CEF"/>
    <w:rsid w:val="00D8227D"/>
    <w:rsid w:val="00DB4510"/>
    <w:rsid w:val="00DC57A4"/>
    <w:rsid w:val="00DE2209"/>
    <w:rsid w:val="00DF5E8A"/>
    <w:rsid w:val="00DF799F"/>
    <w:rsid w:val="00DF7EAF"/>
    <w:rsid w:val="00E117D4"/>
    <w:rsid w:val="00E136BC"/>
    <w:rsid w:val="00E20E57"/>
    <w:rsid w:val="00E228E8"/>
    <w:rsid w:val="00E25ADD"/>
    <w:rsid w:val="00E4017E"/>
    <w:rsid w:val="00E81B4B"/>
    <w:rsid w:val="00EB6826"/>
    <w:rsid w:val="00EC7EB3"/>
    <w:rsid w:val="00ED7F81"/>
    <w:rsid w:val="00F005BB"/>
    <w:rsid w:val="00F026F3"/>
    <w:rsid w:val="00F03E09"/>
    <w:rsid w:val="00F04116"/>
    <w:rsid w:val="00F04CC8"/>
    <w:rsid w:val="00F053D5"/>
    <w:rsid w:val="00F27C2B"/>
    <w:rsid w:val="00F45333"/>
    <w:rsid w:val="00F60B62"/>
    <w:rsid w:val="00F65FE5"/>
    <w:rsid w:val="00F70585"/>
    <w:rsid w:val="00F85C0D"/>
    <w:rsid w:val="00F86388"/>
    <w:rsid w:val="00FA2A95"/>
    <w:rsid w:val="00FA6E57"/>
    <w:rsid w:val="00FA7ACD"/>
    <w:rsid w:val="00FC12E7"/>
    <w:rsid w:val="00FC3315"/>
    <w:rsid w:val="00FD48D3"/>
    <w:rsid w:val="00FE014C"/>
    <w:rsid w:val="00FE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6FA41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fr-F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D4"/>
  </w:style>
  <w:style w:type="paragraph" w:styleId="Titre1">
    <w:name w:val="heading 1"/>
    <w:basedOn w:val="Normal"/>
    <w:next w:val="Normal"/>
    <w:link w:val="Titre1Car"/>
    <w:uiPriority w:val="9"/>
    <w:qFormat/>
    <w:rsid w:val="00B30030"/>
    <w:pPr>
      <w:keepNext/>
      <w:spacing w:before="600" w:after="300"/>
      <w:outlineLvl w:val="0"/>
    </w:pPr>
    <w:rPr>
      <w:rFonts w:asciiTheme="majorHAnsi" w:hAnsiTheme="majorHAnsi"/>
      <w:b/>
      <w:bCs/>
      <w:sz w:val="72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0030"/>
    <w:pPr>
      <w:keepNext/>
      <w:spacing w:before="240" w:after="120"/>
      <w:outlineLvl w:val="1"/>
    </w:pPr>
    <w:rPr>
      <w:rFonts w:asciiTheme="majorHAnsi" w:hAnsiTheme="majorHAnsi"/>
      <w:bCs/>
      <w:color w:val="4472C4" w:themeColor="accent1"/>
      <w:sz w:val="36"/>
      <w:szCs w:val="56"/>
    </w:rPr>
  </w:style>
  <w:style w:type="paragraph" w:styleId="Titre3">
    <w:name w:val="heading 3"/>
    <w:basedOn w:val="Normal"/>
    <w:next w:val="Normal"/>
    <w:link w:val="Titre3C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B30030"/>
    <w:rPr>
      <w:rFonts w:asciiTheme="majorHAnsi" w:hAnsiTheme="majorHAnsi"/>
      <w:b/>
      <w:bCs/>
      <w:sz w:val="72"/>
      <w:szCs w:val="18"/>
    </w:rPr>
  </w:style>
  <w:style w:type="paragraph" w:styleId="En-tte">
    <w:name w:val="header"/>
    <w:basedOn w:val="Normal"/>
    <w:link w:val="En-tteCar"/>
    <w:uiPriority w:val="99"/>
    <w:semiHidden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F03E09"/>
  </w:style>
  <w:style w:type="paragraph" w:styleId="Pieddepage">
    <w:name w:val="footer"/>
    <w:basedOn w:val="Normal"/>
    <w:link w:val="PieddepageC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E39FD"/>
    <w:rPr>
      <w:rFonts w:asciiTheme="majorHAnsi" w:hAnsiTheme="majorHAnsi"/>
      <w:sz w:val="24"/>
    </w:rPr>
  </w:style>
  <w:style w:type="character" w:customStyle="1" w:styleId="Titre2Car">
    <w:name w:val="Titre 2 Car"/>
    <w:basedOn w:val="Policepardfaut"/>
    <w:link w:val="Titre2"/>
    <w:uiPriority w:val="9"/>
    <w:rsid w:val="00B30030"/>
    <w:rPr>
      <w:rFonts w:asciiTheme="majorHAnsi" w:hAnsiTheme="majorHAnsi"/>
      <w:bCs/>
      <w:color w:val="4472C4" w:themeColor="accent1"/>
      <w:sz w:val="36"/>
      <w:szCs w:val="56"/>
    </w:rPr>
  </w:style>
  <w:style w:type="table" w:styleId="Grilledutableau">
    <w:name w:val="Table Grid"/>
    <w:basedOn w:val="Tableau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F03E09"/>
    <w:rPr>
      <w:color w:val="4472C4" w:themeColor="accent1"/>
      <w:sz w:val="36"/>
      <w:szCs w:val="32"/>
    </w:rPr>
  </w:style>
  <w:style w:type="paragraph" w:styleId="Paragraphedeliste">
    <w:name w:val="List Paragraph"/>
    <w:basedOn w:val="Normal"/>
    <w:uiPriority w:val="34"/>
    <w:semiHidden/>
    <w:rsid w:val="00CD01D6"/>
    <w:pPr>
      <w:numPr>
        <w:numId w:val="3"/>
      </w:numPr>
      <w:ind w:left="244" w:hanging="357"/>
    </w:pPr>
  </w:style>
  <w:style w:type="character" w:styleId="Textedelespacerserv">
    <w:name w:val="Placeholder Text"/>
    <w:basedOn w:val="Policepardfaut"/>
    <w:uiPriority w:val="99"/>
    <w:semiHidden/>
    <w:rsid w:val="006C08BD"/>
    <w:rPr>
      <w:color w:val="808080"/>
    </w:rPr>
  </w:style>
  <w:style w:type="character" w:styleId="Accentuation">
    <w:name w:val="Emphasis"/>
    <w:basedOn w:val="Policepardfaut"/>
    <w:uiPriority w:val="20"/>
    <w:qFormat/>
    <w:rsid w:val="00EC7EB3"/>
    <w:rPr>
      <w:i w:val="0"/>
      <w:iCs/>
      <w:color w:val="4472C4" w:themeColor="accent1"/>
    </w:rPr>
  </w:style>
  <w:style w:type="paragraph" w:styleId="Listepuces">
    <w:name w:val="List Bullet"/>
    <w:basedOn w:val="Normal"/>
    <w:uiPriority w:val="99"/>
    <w:qFormat/>
    <w:rsid w:val="0098733A"/>
    <w:pPr>
      <w:numPr>
        <w:numId w:val="10"/>
      </w:numPr>
      <w:spacing w:after="0"/>
      <w:contextualSpacing/>
    </w:pPr>
  </w:style>
  <w:style w:type="numbering" w:customStyle="1" w:styleId="Listepuces1">
    <w:name w:val="Liste à puces1"/>
    <w:uiPriority w:val="99"/>
    <w:rsid w:val="0098733A"/>
    <w:pPr>
      <w:numPr>
        <w:numId w:val="10"/>
      </w:numPr>
    </w:pPr>
  </w:style>
  <w:style w:type="paragraph" w:styleId="Lgende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epuces2">
    <w:name w:val="List Bullet 2"/>
    <w:basedOn w:val="Normal"/>
    <w:uiPriority w:val="99"/>
    <w:semiHidden/>
    <w:unhideWhenUsed/>
    <w:rsid w:val="0098733A"/>
    <w:pPr>
      <w:numPr>
        <w:ilvl w:val="1"/>
        <w:numId w:val="10"/>
      </w:numPr>
      <w:contextualSpacing/>
    </w:pPr>
  </w:style>
  <w:style w:type="character" w:styleId="Numrodepage">
    <w:name w:val="page number"/>
    <w:basedOn w:val="Policepardfaut"/>
    <w:uiPriority w:val="99"/>
    <w:rsid w:val="00AD010B"/>
    <w:rPr>
      <w:color w:val="4472C4" w:themeColor="accent1"/>
    </w:rPr>
  </w:style>
  <w:style w:type="paragraph" w:customStyle="1" w:styleId="Titredecouverture1">
    <w:name w:val="Titre de couverture 1"/>
    <w:basedOn w:val="Normal"/>
    <w:link w:val="Caractredetitredecouverture1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Titredecouverture2">
    <w:name w:val="Titre de couverture 2"/>
    <w:basedOn w:val="Normal"/>
    <w:next w:val="Normal"/>
    <w:link w:val="Caractredetitredecouverture2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aractredetitredecouverture1">
    <w:name w:val="Caractère de titre de couverture 1"/>
    <w:basedOn w:val="Titre1Car"/>
    <w:link w:val="Titredecouverture1"/>
    <w:uiPriority w:val="10"/>
    <w:rsid w:val="005979D4"/>
    <w:rPr>
      <w:rFonts w:asciiTheme="majorHAnsi" w:hAnsiTheme="majorHAnsi"/>
      <w:b w:val="0"/>
      <w:bCs w:val="0"/>
      <w:color w:val="A6A6A6" w:themeColor="background1" w:themeShade="A6"/>
      <w:sz w:val="36"/>
      <w:szCs w:val="18"/>
    </w:rPr>
  </w:style>
  <w:style w:type="character" w:customStyle="1" w:styleId="Caractredetitredecouverture2">
    <w:name w:val="Caractère de titre de couverture 2"/>
    <w:basedOn w:val="Policepardfaut"/>
    <w:link w:val="Titredecouverture2"/>
    <w:uiPriority w:val="10"/>
    <w:rsid w:val="005979D4"/>
    <w:rPr>
      <w:color w:val="4472C4" w:themeColor="accent1"/>
      <w:sz w:val="44"/>
      <w:szCs w:val="44"/>
    </w:rPr>
  </w:style>
  <w:style w:type="character" w:customStyle="1" w:styleId="fontstyle01">
    <w:name w:val="fontstyle01"/>
    <w:basedOn w:val="Policepardfaut"/>
    <w:rsid w:val="004A532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4A532A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70585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7058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70585"/>
    <w:rPr>
      <w:vertAlign w:val="superscript"/>
    </w:rPr>
  </w:style>
  <w:style w:type="paragraph" w:styleId="Sansinterligne">
    <w:name w:val="No Spacing"/>
    <w:link w:val="SansinterligneCar"/>
    <w:uiPriority w:val="1"/>
    <w:qFormat/>
    <w:rsid w:val="0055467A"/>
    <w:pPr>
      <w:spacing w:after="0"/>
    </w:pPr>
    <w:rPr>
      <w:rFonts w:eastAsiaTheme="minorEastAsia"/>
      <w:color w:val="auto"/>
      <w:sz w:val="22"/>
      <w:szCs w:val="22"/>
      <w:lang w:val="fr-CH"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5467A"/>
    <w:rPr>
      <w:rFonts w:eastAsiaTheme="minorEastAsia"/>
      <w:color w:val="auto"/>
      <w:sz w:val="22"/>
      <w:szCs w:val="22"/>
      <w:lang w:val="fr-CH"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5467A"/>
    <w:pPr>
      <w:keepLines/>
      <w:spacing w:before="240" w:after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character" w:styleId="Lienhypertexte">
    <w:name w:val="Hyperlink"/>
    <w:basedOn w:val="Policepardfaut"/>
    <w:uiPriority w:val="99"/>
    <w:unhideWhenUsed/>
    <w:rsid w:val="005A5135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CD09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D094F"/>
    <w:pPr>
      <w:spacing w:after="100"/>
      <w:ind w:left="260"/>
    </w:pPr>
  </w:style>
  <w:style w:type="character" w:styleId="Mentionnonrsolue">
    <w:name w:val="Unresolved Mention"/>
    <w:basedOn w:val="Policepardfaut"/>
    <w:uiPriority w:val="99"/>
    <w:semiHidden/>
    <w:unhideWhenUsed/>
    <w:rsid w:val="008C7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sebastienvial/MAS-RAD-Angular.gi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tmp"/><Relationship Id="rId7" Type="http://schemas.openxmlformats.org/officeDocument/2006/relationships/settings" Target="settings.xml"/><Relationship Id="rId12" Type="http://schemas.openxmlformats.org/officeDocument/2006/relationships/hyperlink" Target="https://github.com/sebastienvial/MAS-RAD-Angular.git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ebastienvial/MAS-RAD-Angular.git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4200/login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astien\AppData\Roaming\Microsoft\Templates\Rapport%20&#233;tudiants%20classiques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837835-72CB-4299-965D-EC30EB543F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236709-EEAB-45B1-9E0C-372CC2C15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étudiants classiques.dotx</Template>
  <TotalTime>0</TotalTime>
  <Pages>1</Pages>
  <Words>684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Projet Citizen engagement</dc:subject>
  <dc:creator/>
  <cp:keywords/>
  <dc:description/>
  <cp:lastModifiedBy/>
  <cp:revision>1</cp:revision>
  <dcterms:created xsi:type="dcterms:W3CDTF">2020-04-25T13:42:00Z</dcterms:created>
  <dcterms:modified xsi:type="dcterms:W3CDTF">2020-10-18T13:52:00Z</dcterms:modified>
  <cp:category>INTRODUCTION AU WEB DES DONNEES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